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2:paraId="7E0812C2">
      <ns0:pPr>
        <ns0:spacing ns0:before="190" ns0:beforeLines="50" ns0:after="190" ns0:afterLines="50" ns0:line="440" ns0:lineRule="exact"/>
        <ns0:ind ns0:left="440" ns0:hanging="440" ns0:firstLineChars="0"/>
      </ns0:pPr>
    </ns0:p>
    <ns0:p ns2:paraId="16C48FA5">
      <ns0:pPr>
        <ns0:pStyle ns0:val="5"/>
        <ns0:spacing ns0:line="600" ns0:lineRule="exact"/>
      </ns0:pPr>
      <ns0:r>
        <ns0:rPr>
          <ns0:rFonts ns0:hint="eastAsia" ns0:eastAsia="SimSun"/>
        </ns0:rPr>
        <ns0:t>文件标题</ns0:t>
      </ns0:r>
      <ns0:bookmarkStart ns0:id="1" ns0:name="_GoBack"/>
      <ns0:bookmarkEnd ns0:id="1"/>
    </ns0:p>
    <ns0:p ns2:paraId="0DC76777">
      <ns0:pPr>
        <ns0:spacing ns0:before="190" ns0:beforeLines="50" ns0:after="190" ns0:afterLines="50" ns0:line="440" ns0:lineRule="exact"/>
        <ns0:ind ns0:firstLine="480"/>
        <ns0:rPr>
          <ns0:rFonts ns0:ascii="FangSong"/>
          <ns0:sz ns0:val="24"/>
          <ns0:szCs ns0:val="24"/>
        </ns0:rPr>
      </ns0:pPr>
    </ns0:p>
    <ns0:p ns2:paraId="35D8EE63">
      <ns0:pPr>
        <ns0:spacing ns0:after="190" ns0:afterLines="50" ns0:line="440" ns0:lineRule="exact"/>
        <ns0:ind ns0:firstLine="480"/>
        <ns0:rPr>
          <ns0:rFonts ns0:ascii="FangSong"/>
          <ns0:sz ns0:val="24"/>
          <ns0:szCs ns0:val="24"/>
        </ns0:rPr>
      </ns0:pPr>
      <ns0:r>
        <ns0:rPr>
          <ns0:rFonts ns0:hint="eastAsia" ns0:ascii="FangSong" ns0:eastAsia="SimSun"/>
          <ns0:sz ns0:val="24"/>
          <ns0:szCs ns0:val="24"/>
        </ns0:rPr>
        <ns0:t>从正文开始请使用仿宋_GB2312小四号，固定行距22磅，段落间距段前段后为0或0.5行，并且请严格遵循中文关于分段、每段段首空两字的标准书写方式。</ns0:t>
      </ns0:r>
    </ns0:p>
    <ns0:p ns2:paraId="5E3E219B">
      <ns0:pPr>
        <ns0:spacing ns0:after="190" ns0:afterLines="50" ns0:line="440" ns0:lineRule="exact"/>
        <ns0:ind ns0:firstLine="480"/>
        <ns0:rPr>
          <ns0:rFonts ns0:ascii="FangSong"/>
          <ns0:sz ns0:val="24"/>
          <ns0:szCs ns0:val="24"/>
        </ns0:rPr>
      </ns0:pPr>
      <ns0:r>
        <ns0:rPr>
          <ns0:rFonts ns0:hint="eastAsia" ns0:ascii="FangSong" ns0:eastAsia="SimSun"/>
          <ns0:sz ns0:val="24"/>
          <ns0:szCs ns0:val="24"/>
        </ns0:rPr>
        <ns0:t>（注：字数较少时，可采用仿宋_GB2312四号，固定行距25磅。）</ns0:t>
      </ns0:r>
    </ns0:p>
    <ns0:p ns2:paraId="109C28C1">
      <ns0:pPr>
        <ns0:pStyle ns0:val="13"/>
        <ns0:numPr>
          <ns0:ilvl ns0:val="0"/>
          <ns0:numId ns0:val="1"/>
        </ns0:numPr>
        <ns0:spacing ns0:after="190" ns0:afterLines="50" ns0:line="440" ns0:lineRule="exact"/>
        <ns0:ind ns0:firstLineChars="0"/>
        <ns0:rPr>
          <ns0:rFonts ns0:hint="eastAsia" ns0:ascii="SimSun" ns0:hAnsi="SimSun" ns0:eastAsia="SimSun"/>
          <ns0:sz ns0:val="24"/>
          <ns0:szCs ns0:val="24"/>
        </ns0:rPr>
      </ns0:pPr>
      <ns0:r>
        <ns0:rPr>
          <ns0:rFonts ns0:hint="eastAsia" ns0:ascii="SimSun" ns0:hAnsi="SimSun" ns0:eastAsia="SimSun"/>
          <ns0:sz ns0:val="24"/>
          <ns0:szCs ns0:val="24"/>
        </ns0:rPr>
        <ns0:t>标题：华文中文小二加粗，与正文中间空一行，间距固定行距2</ns0:t>
      </ns0:r>
      <ns0:r>
        <ns0:rPr>
          <ns0:rFonts ns0:ascii="SimSun" ns0:hAnsi="SimSun" ns0:eastAsia="SimSun"/>
          <ns0:sz ns0:val="24"/>
          <ns0:szCs ns0:val="24"/>
        </ns0:rPr>
        <ns0:t>5</ns0:t>
      </ns0:r>
      <ns0:r>
        <ns0:rPr>
          <ns0:rFonts ns0:hint="eastAsia" ns0:ascii="SimSun" ns0:hAnsi="SimSun" ns0:eastAsia="SimSun"/>
          <ns0:sz ns0:val="24"/>
          <ns0:szCs ns0:val="24"/>
        </ns0:rPr>
        <ns0:t>磅。</ns0:t>
      </ns0:r>
    </ns0:p>
    <ns0:p ns2:paraId="51D427BD">
      <ns0:pPr>
        <ns0:pStyle ns0:val="13"/>
        <ns0:numPr>
          <ns0:ilvl ns0:val="0"/>
          <ns0:numId ns0:val="1"/>
        </ns0:numPr>
        <ns0:spacing ns0:after="190" ns0:afterLines="50" ns0:line="440" ns0:lineRule="exact"/>
        <ns0:ind ns0:firstLineChars="0"/>
        <ns0:rPr>
          <ns0:rFonts ns0:hint="eastAsia" ns0:ascii="SimSun" ns0:hAnsi="SimSun" ns0:eastAsia="SimSun"/>
          <ns0:sz ns0:val="24"/>
          <ns0:szCs ns0:val="24"/>
        </ns0:rPr>
      </ns0:pPr>
      <ns0:r>
        <ns0:rPr>
          <ns0:rFonts ns0:hint="eastAsia" ns0:ascii="SimSun" ns0:hAnsi="SimSun" ns0:eastAsia="SimSun"/>
          <ns0:sz ns0:val="24"/>
          <ns0:szCs ns0:val="24"/>
        </ns0:rPr>
        <ns0:t>正文：</ns0:t>
      </ns0:r>
      <ns0:r>
        <ns0:rPr>
          <ns0:rFonts ns0:hint="eastAsia" ns0:ascii="FangSong" ns0:eastAsia="SimSun"/>
          <ns0:sz ns0:val="24"/>
          <ns0:szCs ns0:val="24"/>
        </ns0:rPr>
        <ns0:t>仿宋_GB2312四号，固定行距22磅，段落间距段前段后0.5行。</ns0:t>
      </ns0:r>
    </ns0:p>
    <ns0:p ns2:paraId="53055D45">
      <ns0:pPr>
        <ns0:pStyle ns0:val="13"/>
        <ns0:numPr>
          <ns0:ilvl ns0:val="0"/>
          <ns0:numId ns0:val="1"/>
        </ns0:numPr>
        <ns0:spacing ns0:after="190" ns0:afterLines="50" ns0:line="440" ns0:lineRule="exact"/>
        <ns0:ind ns0:firstLineChars="0"/>
        <ns0:rPr>
          <ns0:rFonts ns0:hint="eastAsia" ns0:ascii="SimSun" ns0:hAnsi="SimSun" ns0:eastAsia="SimSun"/>
          <ns0:sz ns0:val="24"/>
          <ns0:szCs ns0:val="24"/>
        </ns0:rPr>
      </ns0:pPr>
      <ns0:r>
        <ns0:rPr>
          <ns0:rFonts ns0:hint="eastAsia" ns0:ascii="FangSong" ns0:eastAsia="SimSun"/>
          <ns0:sz ns0:val="24"/>
          <ns0:szCs ns0:val="24"/>
        </ns0:rPr>
        <ns0:t>正文内容结构层次：“一、”“（一）”“1</ns0:t>
      </ns0:r>
      <ns0:r>
        <ns0:rPr>
          <ns0:rFonts ns0:ascii="FangSong"/>
          <ns0:sz ns0:val="24"/>
          <ns0:szCs ns0:val="24"/>
        </ns0:rPr>
        <ns0:t>.</ns0:t>
      </ns0:r>
      <ns0:r>
        <ns0:rPr>
          <ns0:rFonts ns0:hint="eastAsia" ns0:ascii="FangSong" ns0:eastAsia="SimSun"/>
          <ns0:sz ns0:val="24"/>
          <ns0:szCs ns0:val="24"/>
        </ns0:rPr>
        <ns0:t>”（1）</ns0:t>
      </ns0:r>
    </ns0:p>
    <ns0:p ns2:paraId="0FD7F138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  <ns0:r>
        <ns0:rPr>
          <ns0:rFonts ns0:hint="eastAsia" ns0:ascii="SimSun" ns0:hAnsi="SimSun" ns0:eastAsia="SimSun"/>
          <ns0:sz ns0:val="24"/>
          <ns0:szCs ns0:val="24"/>
        </ns0:rPr>
        <ns0:t>也可选用以下字体：从正文开始请使用宋体小四号，固定行距22磅，段落间距段前段后为0或0</ns0:t>
      </ns0:r>
      <ns0:r>
        <ns0:rPr>
          <ns0:rFonts ns0:ascii="SimSun" ns0:hAnsi="SimSun" ns0:eastAsia="SimSun"/>
          <ns0:sz ns0:val="24"/>
          <ns0:szCs ns0:val="24"/>
        </ns0:rPr>
        <ns0:t>.5</ns0:t>
      </ns0:r>
      <ns0:r>
        <ns0:rPr>
          <ns0:rFonts ns0:hint="eastAsia" ns0:ascii="SimSun" ns0:hAnsi="SimSun" ns0:eastAsia="SimSun"/>
          <ns0:sz ns0:val="24"/>
          <ns0:szCs ns0:val="24"/>
        </ns0:rPr>
        <ns0:t>行，并且请严格遵循中文关于分段、每段段首空两字的标准书写方式。</ns0:t>
      </ns0:r>
    </ns0:p>
    <ns0:p ns2:paraId="6A4D99F4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p ns2:paraId="3E1810B7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p ns2:paraId="3C46059C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p ns2:paraId="6552164C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p ns2:paraId="192E5FA4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p ns2:paraId="2317DDFD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p ns2:paraId="65ABEA5B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p ns2:paraId="0F4A8EC9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p ns2:paraId="3A5473CF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p ns2:paraId="54EBAE48">
      <ns0:pPr>
        <ns0:spacing ns0:after="190" ns0:afterLines="50" ns0:line="440" ns0:lineRule="exact"/>
        <ns0:ind ns0:firstLine="480"/>
        <ns0:rPr>
          <ns0:rFonts ns0:hint="eastAsia" ns0:ascii="SimSun" ns0:hAnsi="SimSun" ns0:eastAsia="SimSun"/>
          <ns0:sz ns0:val="24"/>
          <ns0:szCs ns0:val="24"/>
        </ns0:rPr>
      </ns0:pPr>
    </ns0:p>
    <ns0:sectPr>
      <ns0:headerReference ns3:id="rId7" ns0:type="first"/>
      <ns0:footerReference ns3:id="rId10" ns0:type="first"/>
      <ns0:headerReference ns3:id="rId5" ns0:type="default"/>
      <ns0:footerReference ns3:id="rId8" ns0:type="default"/>
      <ns0:headerReference ns3:id="rId6" ns0:type="even"/>
      <ns0:footerReference ns3:id="rId9" ns0:type="even"/>
      <ns0:pgSz ns0:w="11906" ns0:h="16838"/>
      <ns0:pgMar ns0:top="720" ns0:right="1440" ns0:bottom="1440" ns0:left="1440" ns0:header="680" ns0:footer="720" ns0:gutter="0"/>
      <ns0:cols ns0:space="425" ns0:num="1"/>
      <ns0:titlePg/>
      <ns0:docGrid ns0:type="lines" ns0:linePitch="381" ns0:charSpace="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ns1:Ignorable="w14 w15 wp14">
  <ns0:endnote ns0:type="separator" ns0:id="0">
    <ns0:p>
      <ns0:pPr>
        <ns0:spacing ns0:line="240" ns0:lineRule="auto"/>
        <ns0:ind ns0:firstLine="560"/>
      </ns0:pPr>
      <ns0:r>
        <ns0:separator/>
      </ns0:r>
    </ns0:p>
  </ns0:endnote>
  <ns0:endnote ns0:type="continuationSeparator" ns0:id="1">
    <ns0:p>
      <ns0:pPr>
        <ns0:spacing ns0:line="240" ns0:lineRule="auto"/>
        <ns0:ind ns0:firstLine="560"/>
      </ns0:pPr>
      <ns0: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SimSun">
    <ns0:panose1 ns0:val="02010600030101010101"/>
    <ns0:charset ns0:val="86"/>
    <ns0:family ns0:val="auto"/>
    <ns0:pitch ns0:val="default"/>
    <ns0:sig ns0:usb0="00000203" ns0:usb1="288F0000" ns0:usb2="00000006" ns0:usb3="00000000" ns0:csb0="00040001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20204"/>
    <ns0:charset ns0:val="01"/>
    <ns0:family ns0:val="swiss"/>
    <ns0:pitch ns0:val="default"/>
    <ns0:sig ns0:usb0="E0002EFF" ns0:usb1="C000785B" ns0:usb2="00000009" ns0:usb3="00000000" ns0:csb0="400001FF" ns0:csb1="FFFF0000"/>
  </ns0:font>
  <ns0:font ns0:name="SimHei"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309020205020404"/>
    <ns0:charset ns0:val="01"/>
    <ns0:family ns0:val="modern"/>
    <ns0:pitch ns0:val="default"/>
    <ns0:sig ns0:usb0="E0002EFF" ns0:usb1="C0007843" ns0:usb2="00000009" ns0:usb3="00000000" ns0:csb0="400001FF" ns0:csb1="FFFF0000"/>
  </ns0:font>
  <ns0:font ns0:name="Symbol"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panose1 ns0:val="020F0502020204030204"/>
    <ns0:charset ns0:val="00"/>
    <ns0:family ns0:val="swiss"/>
    <ns0:pitch ns0:val="default"/>
    <ns0:sig ns0:usb0="E4002EFF" ns0:usb1="C000247B" ns0:usb2="00000009" ns0:usb3="00000000" ns0:csb0="200001FF" ns0:csb1="00000000"/>
  </ns0:font>
  <ns0:font ns0:name="Arial">
    <ns0:panose1 ns0:val="020B0604020202020204"/>
    <ns0:charset ns0:val="00"/>
    <ns0:family ns0:val="swiss"/>
    <ns0:pitch ns0:val="default"/>
    <ns0:sig ns0:usb0="E0002EFF" ns0:usb1="C000785B" ns0:usb2="00000009" ns0:usb3="00000000" ns0:csb0="400001FF" ns0:csb1="FFFF0000"/>
  </ns0:font>
  <ns0:font ns0:name="FangSong">
    <ns0:altName ns0:val="FangSong"/>
    <ns0:panose1 ns0:val="02010609030101010101"/>
    <ns0:charset ns0:val="86"/>
    <ns0:family ns0:val="modern"/>
    <ns0:pitch ns0:val="default"/>
    <ns0:sig ns0:usb0="00000000" ns0:usb1="00000000" ns0:usb2="00000010" ns0:usb3="00000000" ns0:csb0="00040000" ns0:csb1="00000000"/>
  </ns0:font>
  <ns0:font ns0:name="FangSong"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STZhongsong">
    <ns0:panose1 ns0:val="02010600040101010101"/>
    <ns0:charset ns0:val="86"/>
    <ns0:family ns0:val="auto"/>
    <ns0:pitch ns0:val="default"/>
    <ns0:sig ns0:usb0="00000287" ns0:usb1="080F0000" ns0:usb2="00000000" ns0:usb3="00000000" ns0:csb0="0004009F" ns0:csb1="DFD7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sdt>
    <ns0:sdtPr>
      <ns0:id ns0:val="-601038989"/>
      <ns0:docPartObj>
        <ns0:docPartGallery ns0:val="AutoText"/>
      </ns0:docPartObj>
    </ns0:sdtPr>
    <ns0:sdtContent>
      <ns0:sdt>
        <ns0:sdtPr>
          <ns0:id ns0:val="-1282407993"/>
          <ns0:docPartObj>
            <ns0:docPartGallery ns0:val="AutoText"/>
          </ns0:docPartObj>
        </ns0:sdtPr>
        <ns0:sdtContent>
          <ns0:p ns2:paraId="79DA45A4">
            <ns0:pPr>
              <ns0:pStyle ns0:val="3"/>
              <ns0:jc ns0:val="right"/>
            </ns0:pPr>
            <ns0:r>
              <ns0:rPr>
                <ns0:b/>
                <ns0:bCs/>
                <ns0:sz ns0:val="24"/>
                <ns0:szCs ns0:val="24"/>
              </ns0:rPr>
              <ns0:fldChar ns0:fldCharType="begin"/>
            </ns0:r>
            <ns0:r>
              <ns0:rPr>
                <ns0:b/>
                <ns0:bCs/>
              </ns0:rPr>
              <ns0:instrText xml:space="preserve">PAGE</ns0:instrText>
            </ns0:r>
            <ns0:r>
              <ns0:rPr>
                <ns0:b/>
                <ns0:bCs/>
                <ns0:sz ns0:val="24"/>
                <ns0:szCs ns0:val="24"/>
              </ns0:rPr>
              <ns0:fldChar ns0:fldCharType="separate"/>
            </ns0:r>
            <ns0:r>
              <ns0:rPr>
                <ns0:b/>
                <ns0:bCs/>
              </ns0:rPr>
              <ns0:t>2</ns0:t>
            </ns0:r>
            <ns0:r>
              <ns0:rPr>
                <ns0:b/>
                <ns0:bCs/>
                <ns0:sz ns0:val="24"/>
                <ns0:szCs ns0:val="24"/>
              </ns0:rPr>
              <ns0:fldChar ns0:fldCharType="end"/>
            </ns0:r>
            <ns0:r>
              <ns0:rPr>
                <ns0:lang ns0:val="zh-CN"/>
              </ns0:rPr>
              <ns0:t xml:space="preserve"> / </ns0:t>
            </ns0:r>
            <ns0:r>
              <ns0:rPr>
                <ns0:b/>
                <ns0:bCs/>
                <ns0:sz ns0:val="24"/>
                <ns0:szCs ns0:val="24"/>
              </ns0:rPr>
              <ns0:fldChar ns0:fldCharType="begin"/>
            </ns0:r>
            <ns0:r>
              <ns0:rPr>
                <ns0:b/>
                <ns0:bCs/>
              </ns0:rPr>
              <ns0:instrText xml:space="preserve">NUMPAGES</ns0:instrText>
            </ns0:r>
            <ns0:r>
              <ns0:rPr>
                <ns0:b/>
                <ns0:bCs/>
                <ns0:sz ns0:val="24"/>
                <ns0:szCs ns0:val="24"/>
              </ns0:rPr>
              <ns0:fldChar ns0:fldCharType="separate"/>
            </ns0:r>
            <ns0:r>
              <ns0:rPr>
                <ns0:b/>
                <ns0:bCs/>
              </ns0:rPr>
              <ns0:t>2</ns0:t>
            </ns0:r>
            <ns0:r>
              <ns0:rPr>
                <ns0:b/>
                <ns0:bCs/>
                <ns0:sz ns0:val="24"/>
                <ns0:szCs ns0:val="24"/>
              </ns0:rPr>
              <ns0:fldChar ns0:fldCharType="end"/>
            </ns0:r>
          </ns0:p>
        </ns0:sdtContent>
      </ns0:sdt>
    </ns0:sdtContent>
  </ns0:sdt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7BB72934">
    <ns0:pPr>
      <ns0:pStyle ns0:val="3"/>
      <ns0:spacing ns0:before="120" ns0:after="120"/>
      <ns0:ind ns0:firstLine="360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sdt>
    <ns0:sdtPr>
      <ns0:id ns0:val="635915858"/>
      <ns0:docPartObj>
        <ns0:docPartGallery ns0:val="AutoText"/>
      </ns0:docPartObj>
    </ns0:sdtPr>
    <ns0:sdtContent>
      <ns0:sdt>
        <ns0:sdtPr>
          <ns0:id ns0:val="-29116196"/>
          <ns0:docPartObj>
            <ns0:docPartGallery ns0:val="AutoText"/>
          </ns0:docPartObj>
        </ns0:sdtPr>
        <ns0:sdtContent>
          <ns0:p ns2:paraId="6A6ED2D2">
            <ns0:pPr>
              <ns0:pStyle ns0:val="3"/>
              <ns0:jc ns0:val="both"/>
              <ns0:rPr>
                <ns0:color ns0:val="565A5C"/>
                <ns0:szCs ns0:val="14"/>
                <ns2:ligatures ns2:val="standardContextual"/>
              </ns0:rPr>
            </ns0:pPr>
            <ns0:r>
              <ns0:rPr>
                <ns0:rFonts ns0:hint="eastAsia" ns0:eastAsia="SimSun"/>
                <ns0:color ns0:val="565A5C"/>
                <ns0:szCs ns0:val="14"/>
                <ns2:ligatures ns2:val="standardContextual"/>
              </ns0:rPr>
              <ns0:t>Beijing Dacheng Law Offices, LLP (</ns0:t>
            </ns0:r>
            <ns0:r>
              <ns0:rPr>
                <ns0:color ns0:val="565A5C"/>
                <ns0:szCs ns0:val="14"/>
                <ns2:ligatures ns2:val="standardContextual"/>
              </ns0:rPr>
              <ns0:t>“</ns0:t>
            </ns0:r>
            <ns0:r>
              <ns0:rPr>
                <ns0:rFonts ns0:hint="eastAsia" ns0:eastAsia="SimSun"/>
                <ns0:color ns0:val="565A5C"/>
                <ns0:szCs ns0:val="14"/>
                <ns2:ligatures ns2:val="standardContextual"/>
              </ns0:rPr>
              <ns0:t>大成</ns0:t>
            </ns0:r>
            <ns0:r>
              <ns0:rPr>
                <ns0:color ns0:val="565A5C"/>
                <ns0:szCs ns0:val="14"/>
                <ns2:ligatures ns2:val="standardContextual"/>
              </ns0:rPr>
              <ns0:t>”</ns0:t>
            </ns0:r>
            <ns0:r>
              <ns0:rPr>
                <ns0:rFonts ns0:hint="eastAsia" ns0:eastAsia="SimSun"/>
                <ns0:color ns0:val="565A5C"/>
                <ns0:szCs ns0:val="14"/>
                <ns2:ligatures ns2:val="standardContextual"/>
              </ns0:rPr>
              <ns0:t>) is an independent law firm, and not a member or affiliate of Dentons. 大成 is a partnership law firm organized under the laws of the People</ns0:t>
            </ns0:r>
            <ns0:r>
              <ns0:rPr>
                <ns0:color ns0:val="565A5C"/>
                <ns0:szCs ns0:val="14"/>
                <ns2:ligatures ns2:val="standardContextual"/>
              </ns0:rPr>
              <ns0:t>’</ns0:t>
            </ns0:r>
            <ns0:r>
              <ns0:rPr>
                <ns0:rFonts ns0:hint="eastAsia" ns0:eastAsia="SimSun"/>
                <ns0:color ns0:val="565A5C"/>
                <ns0:szCs ns0:val="14"/>
                <ns2:ligatures ns2:val="standardContextual"/>
              </ns0:rPr>
              <ns0:t>s Republic of China, and is Dentons</ns0:t>
            </ns0:r>
            <ns0:r>
              <ns0:rPr>
                <ns0:color ns0:val="565A5C"/>
                <ns0:szCs ns0:val="14"/>
                <ns2:ligatures ns2:val="standardContextual"/>
              </ns0:rPr>
              <ns0:t>’</ns0:t>
            </ns0:r>
            <ns0:r>
              <ns0:rPr>
                <ns0:rFonts ns0:hint="eastAsia" ns0:eastAsia="SimSun"/>
                <ns0:color ns0:val="565A5C"/>
                <ns0:szCs ns0:val="14"/>
                <ns2:ligatures ns2:val="standardContextual"/>
              </ns0:rPr>
              <ns0:t xml:space="preserve"> Preferred Law Firm in China, with offices</ns0:t>
            </ns0:r>
            <ns0:r>
              <ns0:rPr>
                <ns0:color ns0:val="565A5C"/>
                <ns0:szCs ns0:val="14"/>
                <ns2:ligatures ns2:val="standardContextual"/>
              </ns0:rPr>
              <ns0:t xml:space="preserve"> in more than </ns0:t>
            </ns0:r>
            <ns0:r>
              <ns0:rPr>
                <ns0:rFonts ns0:hint="eastAsia" ns0:eastAsia="SimSun"/>
                <ns0:color ns0:val="565A5C"/>
                <ns0:szCs ns0:val="14"/>
                <ns2:ligatures ns2:val="standardContextual"/>
              </ns0:rPr>
              <ns0:t>5</ns0:t>
            </ns0:r>
            <ns0:r>
              <ns0:rPr>
                <ns0:color ns0:val="565A5C"/>
                <ns0:szCs ns0:val="14"/>
                <ns2:ligatures ns2:val="standardContextual"/>
              </ns0:rPr>
              <ns0:t xml:space="preserve">0 locations throughout China. Dentons Group (a Swiss Verein) (“Dentons”) is a separate international law firm with members and affiliates in more than 160 locations around the world, including </ns0:t>
            </ns0:r>
            <ns0:bookmarkStart ns0:id="0" ns0:name="_Hlk142309779"/>
            <ns0:r>
              <ns0:rPr>
                <ns0:rStyle ns0:val="14"/>
                <ns0:rFonts ns0:cs="Arial"/>
                <ns0:color ns0:val="6C6F70"/>
              </ns0:rPr>
              <ns0:t>Hong Kong</ns0:t>
            </ns0:r>
            <ns0:bookmarkEnd ns0:id="0"/>
            <ns0:r>
              <ns0:rPr>
                <ns0:color ns0:val="565A5C"/>
                <ns0:szCs ns0:val="14"/>
                <ns2:ligatures ns2:val="standardContextual"/>
              </ns0:rPr>
              <ns0:t xml:space="preserve"> SAR, China. For more information, please see dacheng.com/dentons.cn.</ns0:t>
            </ns0:r>
          </ns0:p>
          <ns0:p ns2:paraId="389AB5D4">
            <ns0:pPr>
              <ns0:pStyle ns0:val="3"/>
              <ns0:jc ns0:val="right"/>
            </ns0:pPr>
            <ns0:r>
              <ns0:t xml:space="preserve"> </ns0:t>
            </ns0:r>
            <ns0:r>
              <ns0:rPr>
                <ns0:b/>
                <ns0:bCs/>
                <ns0:sz ns0:val="24"/>
                <ns0:szCs ns0:val="24"/>
              </ns0:rPr>
              <ns0:fldChar ns0:fldCharType="begin"/>
            </ns0:r>
            <ns0:r>
              <ns0:rPr>
                <ns0:b/>
                <ns0:bCs/>
              </ns0:rPr>
              <ns0:instrText xml:space="preserve">PAGE</ns0:instrText>
            </ns0:r>
            <ns0:r>
              <ns0:rPr>
                <ns0:b/>
                <ns0:bCs/>
                <ns0:sz ns0:val="24"/>
                <ns0:szCs ns0:val="24"/>
              </ns0:rPr>
              <ns0:fldChar ns0:fldCharType="separate"/>
            </ns0:r>
            <ns0:r>
              <ns0:rPr>
                <ns0:b/>
                <ns0:bCs/>
              </ns0:rPr>
              <ns0:t>1</ns0:t>
            </ns0:r>
            <ns0:r>
              <ns0:rPr>
                <ns0:b/>
                <ns0:bCs/>
                <ns0:sz ns0:val="24"/>
                <ns0:szCs ns0:val="24"/>
              </ns0:rPr>
              <ns0:fldChar ns0:fldCharType="end"/>
            </ns0:r>
            <ns0:r>
              <ns0:t xml:space="preserve"> / </ns0:t>
            </ns0:r>
            <ns0:r>
              <ns0:rPr>
                <ns0:b/>
                <ns0:bCs/>
                <ns0:sz ns0:val="24"/>
                <ns0:szCs ns0:val="24"/>
              </ns0:rPr>
              <ns0:fldChar ns0:fldCharType="begin"/>
            </ns0:r>
            <ns0:r>
              <ns0:rPr>
                <ns0:b/>
                <ns0:bCs/>
              </ns0:rPr>
              <ns0:instrText xml:space="preserve">NUMPAGES</ns0:instrText>
            </ns0:r>
            <ns0:r>
              <ns0:rPr>
                <ns0:b/>
                <ns0:bCs/>
                <ns0:sz ns0:val="24"/>
                <ns0:szCs ns0:val="24"/>
              </ns0:rPr>
              <ns0:fldChar ns0:fldCharType="separate"/>
            </ns0:r>
            <ns0:r>
              <ns0:rPr>
                <ns0:b/>
                <ns0:bCs/>
              </ns0:rPr>
              <ns0:t>1</ns0:t>
            </ns0:r>
            <ns0:r>
              <ns0:rPr>
                <ns0:b/>
                <ns0:bCs/>
                <ns0:sz ns0:val="24"/>
                <ns0:szCs ns0:val="24"/>
              </ns0:rPr>
              <ns0:fldChar ns0:fldCharType="end"/>
            </ns0:r>
          </ns0:p>
        </ns0:sdtContent>
      </ns0:sdt>
    </ns0:sdtContent>
  </ns0:sdt>
</ns0:ftr>
</file>

<file path=word/footnotes.xml><?xml version="1.0" encoding="utf-8"?>
<ns0:footnotes xmlns:ns0="http://schemas.openxmlformats.org/wordprocessingml/2006/main" xmlns:ns1="http://schemas.openxmlformats.org/markup-compatibility/2006" ns1:Ignorable="w14 w15 wp14">
  <ns0:footnote ns0:type="separator" ns0:id="0">
    <ns0:p>
      <ns0:pPr>
        <ns0:spacing ns0:line="240" ns0:lineRule="auto"/>
        <ns0:ind ns0:firstLine="560"/>
      </ns0:pPr>
      <ns0:r>
        <ns0:separator/>
      </ns0:r>
    </ns0:p>
  </ns0:footnote>
  <ns0:footnote ns0:type="continuationSeparator" ns0:id="1">
    <ns0:p>
      <ns0:pPr>
        <ns0:spacing ns0:line="240" ns0:lineRule="auto"/>
        <ns0:ind ns0:firstLine="560"/>
      </ns0:pPr>
      <ns0: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ns1:Ignorable="w14 w15 wp14">
  <ns0:tbl>
    <ns0:tblPr>
      <ns0:tblStyle ns0:val="7"/>
      <ns0:tblW ns0:w="9072" ns0:type="dxa"/>
      <ns0:tblInd ns0:w="-5" ns0:type="dxa"/>
      <ns0:tblBorders>
        <ns0:top ns0:val="none" ns0:color="auto" ns0:sz="0" ns0:space="0"/>
        <ns0:left ns0:val="none" ns0:color="auto" ns0:sz="0" ns0:space="0"/>
        <ns0:bottom ns0:val="none" ns0:color="auto" ns0:sz="0" ns0:space="0"/>
        <ns0:right ns0:val="none" ns0:color="auto" ns0:sz="0" ns0:space="0"/>
        <ns0:insideH ns0:val="none" ns0:color="auto" ns0:sz="0" ns0:space="0"/>
        <ns0:insideV ns0:val="none" ns0:color="auto" ns0:sz="0" ns0:space="0"/>
      </ns0:tblBorders>
      <ns0:tblLayout ns0:type="fixed"/>
      <ns0:tblCellMar>
        <ns0:top ns0:w="0" ns0:type="dxa"/>
        <ns0:left ns0:w="0" ns0:type="dxa"/>
        <ns0:bottom ns0:w="0" ns0:type="dxa"/>
        <ns0:right ns0:w="0" ns0:type="dxa"/>
      </ns0:tblCellMar>
    </ns0:tblPr>
    <ns0:tblGrid>
      <ns0:gridCol ns0:w="3208"/>
      <ns0:gridCol ns0:w="5864"/>
    </ns0:tblGrid>
    <ns0:tr ns2:paraId="5FC6976C">
      <ns0:tblPrEx>
        <ns0:tblBorders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CellMar>
          <ns0:top ns0:w="0" ns0:type="dxa"/>
          <ns0:left ns0:w="0" ns0:type="dxa"/>
          <ns0:bottom ns0:w="0" ns0:type="dxa"/>
          <ns0:right ns0:w="0" ns0:type="dxa"/>
        </ns0:tblCellMar>
      </ns0:tblPrEx>
      <ns0:trPr>
        <ns0:trHeight ns0:val="410" ns0:hRule="atLeast"/>
      </ns0:trPr>
      <ns0:tc>
        <ns0:tcPr>
          <ns0:tcW ns0:w="3208" ns0:type="dxa"/>
        </ns0:tcPr>
        <ns0:p ns2:paraId="71D0E233">
          <ns0:pPr>
            <ns0:pStyle ns0:val="4"/>
            <ns0:jc ns0:val="both"/>
            <ns0:rPr>
              <ns0:szCs ns0:val="14"/>
            </ns0:rPr>
          </ns0:pPr>
          <ns0:r>
            <ns0:drawing>
              <ns3:inline distT="0" distB="0" distL="0" distR="0">
                <ns3:extent cx="1557655" cy="352425"/>
                <ns3:effectExtent l="0" t="0" r="4445" b="9525"/>
                <ns3:docPr id="2" name="图片 2"/>
                <ns3:cNvGraphicFramePr>
                  <ns4:graphicFrameLocks noChangeAspect="1"/>
                </ns3:cNvGraphicFramePr>
                <ns4:graphic>
                  <ns4:graphicData uri="http://schemas.openxmlformats.org/drawingml/2006/picture">
                    <ns5:pic>
                      <ns5:nvPicPr>
                        <ns5:cNvPr id="2" name="图片 2"/>
                        <ns5:cNvPicPr>
                          <ns4:picLocks noChangeAspect="1"/>
                        </ns5:cNvPicPr>
                      </ns5:nvPicPr>
                      <ns5:blipFill>
                        <ns4:blip ns6:embed="rId1">
                          <ns4:extLst>
                            <ns4:ext uri="{28A0092B-C50C-407E-A947-70E740481C1C}">
                              <ns7:useLocalDpi val="0"/>
                            </ns4:ext>
                          </ns4:extLst>
                        </ns4:blip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1557655" cy="35242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ns5:spPr>
                    </ns5:pic>
                  </ns4:graphicData>
                </ns4:graphic>
              </ns3:inline>
            </ns0:drawing>
          </ns0:r>
        </ns0:p>
        <ns0:p ns2:paraId="7582BA15">
          <ns0:pPr>
            <ns0:pStyle ns0:val="4"/>
            <ns0:ind ns0:firstLine="560"/>
            <ns0:jc ns0:val="both"/>
            <ns0:rPr>
              <ns0:szCs ns0:val="14"/>
            </ns0:rPr>
          </ns0:pPr>
        </ns0:p>
      </ns0:tc>
      <ns0:tc>
        <ns0:tcPr>
          <ns0:tcW ns0:w="5864" ns0:type="dxa"/>
        </ns0:tcPr>
        <ns0:p ns2:paraId="3329A5B3">
          <ns0:pPr>
            <ns0:pStyle ns0:val="4"/>
            <ns0:rPr>
              <ns0:szCs ns0:val="14"/>
            </ns0:rPr>
          </ns0:pPr>
          <ns0:r>
            <ns0:tab/>
          </ns0:r>
        </ns0:p>
      </ns0:tc>
    </ns0:tr>
  </ns0:tbl>
  <ns0:p ns2:paraId="60ABEA71">
    <ns0:pPr>
      <ns0:pStyle ns0:val="4"/>
      <ns0:ind ns0:right="840"/>
      <ns0:jc ns0:val="both"/>
    </ns0:pPr>
    <ns0:r>
      <ns0:rPr>
        <ns0:rFonts ns0:hint="eastAsia" ns0:eastAsia="SimSun"/>
      </ns0:rPr>
      <ns0:t xml:space="preserve"> </ns0:t>
    </ns0:r>
    <ns0:r>
      <ns0:t xml:space="preserve">                                                                                                                                </ns0:t>
    </ns0:r>
  </ns0:p>
  <ns0:p ns2:paraId="3E4DD395">
    <ns0:pPr>
      <ns0:pStyle ns0:val="4"/>
      <ns0:ind ns0:right="840"/>
      <ns0:jc ns0:val="both"/>
    </ns0:pPr>
    <ns0:r>
      <ns0:tab/>
    </ns0:r>
    <ns0:r>
      <ns0:tab/>
    </ns0:r>
    <ns0:r>
      <ns0:tab/>
    </ns0:r>
    <ns0:r>
      <ns0:tab/>
    </ns0:r>
    <ns0:r>
      <ns0:rPr>
        <ns0:rFonts ns0:hint="eastAsia" ns0:eastAsia="SimSun"/>
      </ns0:rPr>
      <ns0:t xml:space="preserve">   </ns0:t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2BA028A8">
    <ns0:pPr>
      <ns0:pStyle ns0:val="4"/>
    </ns0:pP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tbl>
    <ns0:tblPr>
      <ns0:tblStyle ns0:val="7"/>
      <ns0:tblW ns0:w="9386" ns0:type="dxa"/>
      <ns0:tblInd ns0:w="-5" ns0:type="dxa"/>
      <ns0:tblBorders>
        <ns0:top ns0:val="none" ns0:color="auto" ns0:sz="0" ns0:space="0"/>
        <ns0:left ns0:val="none" ns0:color="auto" ns0:sz="0" ns0:space="0"/>
        <ns0:bottom ns0:val="none" ns0:color="auto" ns0:sz="0" ns0:space="0"/>
        <ns0:right ns0:val="none" ns0:color="auto" ns0:sz="0" ns0:space="0"/>
        <ns0:insideH ns0:val="none" ns0:color="auto" ns0:sz="0" ns0:space="0"/>
        <ns0:insideV ns0:val="none" ns0:color="auto" ns0:sz="0" ns0:space="0"/>
      </ns0:tblBorders>
      <ns0:tblLayout ns0:type="fixed"/>
      <ns0:tblCellMar>
        <ns0:top ns0:w="0" ns0:type="dxa"/>
        <ns0:left ns0:w="0" ns0:type="dxa"/>
        <ns0:bottom ns0:w="0" ns0:type="dxa"/>
        <ns0:right ns0:w="0" ns0:type="dxa"/>
      </ns0:tblCellMar>
    </ns0:tblPr>
    <ns0:tblGrid>
      <ns0:gridCol ns0:w="3208"/>
      <ns0:gridCol ns0:w="3171"/>
      <ns0:gridCol ns0:w="3007"/>
    </ns0:tblGrid>
    <ns0:tr ns2:paraId="1D2E0F69">
      <ns0:tblPrEx>
        <ns0:tblBorders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CellMar>
          <ns0:top ns0:w="0" ns0:type="dxa"/>
          <ns0:left ns0:w="0" ns0:type="dxa"/>
          <ns0:bottom ns0:w="0" ns0:type="dxa"/>
          <ns0:right ns0:w="0" ns0:type="dxa"/>
        </ns0:tblCellMar>
      </ns0:tblPrEx>
      <ns0:trPr>
        <ns0:trHeight ns0:val="709" ns0:hRule="atLeast"/>
      </ns0:trPr>
      <ns0:tc>
        <ns0:tcPr>
          <ns0:tcW ns0:w="3208" ns0:type="dxa"/>
        </ns0:tcPr>
        <ns0:p ns2:paraId="7F59B1E7">
          <ns0:pPr>
            <ns0:pStyle ns0:val="4"/>
            <ns0:jc ns0:val="both"/>
            <ns0:rPr>
              <ns0:szCs ns0:val="14"/>
            </ns0:rPr>
          </ns0:pPr>
          <ns0:r>
            <ns0:drawing>
              <ns3:inline distT="0" distB="0" distL="114300" distR="114300">
                <ns3:extent cx="1356995" cy="306705"/>
                <ns3:effectExtent l="0" t="0" r="14605" b="13335"/>
                <ns3:docPr id="1" name="图片 1" descr="Dentons logo"/>
                <ns3:cNvGraphicFramePr>
                  <ns4:graphicFrameLocks noChangeAspect="1"/>
                </ns3:cNvGraphicFramePr>
                <ns4:graphic>
                  <ns4:graphicData uri="http://schemas.openxmlformats.org/drawingml/2006/picture">
                    <ns5:pic>
                      <ns5:nvPicPr>
                        <ns5:cNvPr id="1" name="图片 1" descr="Dentons logo"/>
                        <ns5:cNvPicPr>
                          <ns4:picLocks noChangeAspect="1"/>
                        </ns5:cNvPicPr>
                      </ns5:nvPicPr>
                      <ns5:blipFill>
                        <ns4:blip ns6:embed="rId1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1356995" cy="306705"/>
                        </ns4:xfrm>
                        <ns4:prstGeom prst="rect">
                          <ns4:avLst/>
                        </ns4:prstGeom>
                        <ns4:noFill/>
                        <ns4:ln>
                          <ns4:noFill/>
                        </ns4:ln>
                      </ns5:spPr>
                    </ns5:pic>
                  </ns4:graphicData>
                </ns4:graphic>
              </ns3:inline>
            </ns0:drawing>
          </ns0:r>
        </ns0:p>
        <ns0:p ns2:paraId="7DFD9658">
          <ns0:pPr>
            <ns0:pStyle ns0:val="4"/>
            <ns0:ind ns0:firstLine="560"/>
            <ns0:jc ns0:val="both"/>
            <ns0:rPr>
              <ns0:szCs ns0:val="14"/>
            </ns0:rPr>
          </ns0:pPr>
        </ns0:p>
      </ns0:tc>
      <ns0:tc>
        <ns0:tcPr>
          <ns0:tcW ns0:w="3171" ns0:type="dxa"/>
        </ns0:tcPr>
        <ns0:p ns2:paraId="0618D791">
          <ns0:pPr>
            <ns0:pStyle ns0:val="4"/>
            <ns0:ind ns0:right="280"/>
          </ns0:pPr>
          <ns0:r>
            <ns0:rPr>
              <ns0:rFonts ns0:hint="eastAsia" ns0:eastAsia="SimSun"/>
            </ns0:rPr>
            <ns0:t xml:space="preserve">           北京</ns0:t>
          </ns0:r>
          <ns0:r>
            <ns0:t>大成</ns0:t>
          </ns0:r>
          <ns0:r>
            <ns0:rPr>
              <ns0:rFonts ns0:hint="eastAsia" ns0:eastAsia="SimSun"/>
            </ns0:rPr>
            <ns0:t>（成都）</ns0:t>
          </ns0:r>
          <ns0:r>
            <ns0:t>律师</ns0:t>
          </ns0:r>
          <ns0:r>
            <ns0:rPr>
              <ns0:rFonts ns0:hint="eastAsia" ns0:eastAsia="SimSun"/>
            </ns0:rPr>
            <ns0:t>事务</ns0:t>
          </ns0:r>
          <ns0:r>
            <ns0:t>所</ns0:t>
          </ns0:r>
        </ns0:p>
        <ns0:p ns2:paraId="01410D91">
          <ns0:pPr>
            <ns0:pStyle ns0:val="4"/>
            <ns0:ind ns0:right="280"/>
          </ns0:pPr>
          <ns0:r>
            <ns0:rPr>
              <ns0:rFonts ns0:hint="eastAsia" ns0:eastAsia="SimSun"/>
            </ns0:rPr>
            <ns0:t>四川省成都市高新区天府二街吉瑞五路396号</ns0:t>
          </ns0:r>
        </ns0:p>
        <ns0:p ns2:paraId="662D79E7">
          <ns0:pPr>
            <ns0:pStyle ns0:val="4"/>
            <ns0:ind ns0:right="280"/>
          </ns0:pPr>
          <ns0:r>
            <ns0:rPr>
              <ns0:rFonts ns0:hint="eastAsia" ns0:eastAsia="SimSun"/>
            </ns0:rPr>
            <ns0:t>金控时代广场2栋</ns0:t>
          </ns0:r>
        </ns0:p>
        <ns0:p ns2:paraId="64CEEDE3">
          <ns0:pPr>
            <ns0:pStyle ns0:val="4"/>
            <ns0:jc ns0:val="center"/>
            <ns0:rPr>
              <ns0:szCs ns0:val="14"/>
            </ns0:rPr>
          </ns0:pPr>
          <ns0:r>
            <ns0:rPr>
              <ns0:rFonts ns0:hint="eastAsia" ns0:eastAsia="SimSun"/>
            </ns0:rPr>
            <ns0:t xml:space="preserve">                        邮编</ns0:t>
          </ns0:r>
          <ns0:r>
            <ns0:t>：</ns0:t>
          </ns0:r>
          <ns0:r>
            <ns0:rPr>
              <ns0:rFonts ns0:hint="eastAsia" ns0:eastAsia="SimSun"/>
            </ns0:rPr>
            <ns0:t>610000</ns0:t>
          </ns0:r>
        </ns0:p>
      </ns0:tc>
      <ns0:tc>
        <ns0:tcPr>
          <ns0:tcW ns0:w="3007" ns0:type="dxa"/>
        </ns0:tcPr>
        <ns0:p ns2:paraId="25C2C780">
          <ns0:pPr>
            <ns0:pStyle ns0:val="4"/>
            <ns0:rPr>
              <ns0:szCs ns0:val="14"/>
            </ns0:rPr>
          </ns0:pPr>
          <ns0:r>
            <ns0:rPr>
              <ns0:rFonts ns0:hint="eastAsia" ns0:eastAsia="SimSun"/>
              <ns0:szCs ns0:val="14"/>
            </ns0:rPr>
            <ns0:t>Building 2, Financial Holding Times Square</ns0:t>
          </ns0:r>
        </ns0:p>
        <ns0:p ns2:paraId="30C59A6D">
          <ns0:pPr>
            <ns0:pStyle ns0:val="4"/>
            <ns0:rPr>
              <ns0:szCs ns0:val="14"/>
            </ns0:rPr>
          </ns0:pPr>
          <ns0:r>
            <ns0:rPr>
              <ns0:rFonts ns0:hint="eastAsia" ns0:eastAsia="SimSun"/>
              <ns0:szCs ns0:val="14"/>
            </ns0:rPr>
            <ns0:t xml:space="preserve">No. 396 Jirui </ns0:t>
          </ns0:r>
          <ns0:r>
            <ns0:rPr>
              <ns0:szCs ns0:val="14"/>
            </ns0:rPr>
            <ns0:t>5th</ns0:t>
          </ns0:r>
          <ns0:r>
            <ns0:rPr>
              <ns0:rFonts ns0:hint="eastAsia" ns0:eastAsia="SimSun"/>
              <ns0:szCs ns0:val="14"/>
            </ns0:rPr>
            <ns0:t xml:space="preserve"> Road</ns0:t>
          </ns0:r>
        </ns0:p>
        <ns0:p ns2:paraId="2C8E1CD4">
          <ns0:pPr>
            <ns0:pStyle ns0:val="4"/>
            <ns0:rPr>
              <ns0:szCs ns0:val="14"/>
            </ns0:rPr>
          </ns0:pPr>
          <ns0:r>
            <ns0:rPr>
              <ns0:rFonts ns0:hint="eastAsia" ns0:eastAsia="SimSun"/>
              <ns0:szCs ns0:val="14"/>
            </ns0:rPr>
            <ns0:t xml:space="preserve"> Tianfu </ns0:t>
          </ns0:r>
          <ns0:r>
            <ns0:rPr>
              <ns0:szCs ns0:val="14"/>
            </ns0:rPr>
            <ns0:t>2nd</ns0:t>
          </ns0:r>
          <ns0:r>
            <ns0:rPr>
              <ns0:rFonts ns0:hint="eastAsia" ns0:eastAsia="SimSun"/>
              <ns0:szCs ns0:val="14"/>
            </ns0:rPr>
            <ns0:t xml:space="preserve"> Street</ns0:t>
          </ns0:r>
        </ns0:p>
        <ns0:p ns2:paraId="29E7E97A">
          <ns0:pPr>
            <ns0:pStyle ns0:val="4"/>
            <ns0:rPr>
              <ns0:szCs ns0:val="14"/>
            </ns0:rPr>
          </ns0:pPr>
          <ns0:r>
            <ns0:rPr>
              <ns0:rFonts ns0:hint="eastAsia" ns0:eastAsia="SimSun"/>
              <ns0:szCs ns0:val="14"/>
            </ns0:rPr>
            <ns0:t>High-tech Zone</ns0:t>
          </ns0:r>
        </ns0:p>
        <ns0:p ns2:paraId="3B1C2120">
          <ns0:pPr>
            <ns0:pStyle ns0:val="4"/>
            <ns0:rPr>
              <ns0:szCs ns0:val="14"/>
            </ns0:rPr>
          </ns0:pPr>
          <ns0:r>
            <ns0:rPr>
              <ns0:rFonts ns0:hint="eastAsia" ns0:eastAsia="SimSun"/>
              <ns0:szCs ns0:val="14"/>
            </ns0:rPr>
            <ns0:t>610000,Chengdu,China</ns0:t>
          </ns0:r>
        </ns0:p>
        <ns0:p ns2:paraId="29A86969">
          <ns0:pPr>
            <ns0:pStyle ns0:val="4"/>
            <ns0:rPr>
              <ns0:szCs ns0:val="14"/>
            </ns0:rPr>
          </ns0:pPr>
        </ns0:p>
        <ns0:p ns2:paraId="634D8E44">
          <ns0:pPr>
            <ns0:pStyle ns0:val="4"/>
          </ns0:pPr>
          <ns0:r>
            <ns0:t>dacheng.com</ns0:t>
          </ns0:r>
        </ns0:p>
        <ns0:p ns2:paraId="7F673B86">
          <ns0:pPr>
            <ns0:pStyle ns0:val="4"/>
            <ns0:rPr>
              <ns0:szCs ns0:val="14"/>
            </ns0:rPr>
          </ns0:pPr>
          <ns0:r>
            <ns0:t>dentons.cn</ns0:t>
          </ns0:r>
        </ns0:p>
      </ns0:tc>
    </ns0:tr>
  </ns0:tbl>
  <ns0:p ns2:paraId="4FF73AC5">
    <ns0:pPr>
      <ns0:pStyle ns0:val="4"/>
      <ns0:rPr>
        <ns0:szCs ns0:val="14"/>
      </ns0:rPr>
    </ns0:pPr>
  </ns0:p>
  <ns0:p ns2:paraId="7C796674">
    <ns0:pPr>
      <ns0:pStyle ns0:val="4"/>
      <ns0:rPr>
        <ns0:szCs ns0:val="14"/>
      </ns0:rPr>
    </ns0:pPr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1548226F"/>
    <ns0:multiLevelType ns0:val="multilevel"/>
    <ns0:tmpl ns0:val="1548226F"/>
    <ns0:lvl ns0:ilvl="0" ns0:tentative="0">
      <ns0:start ns0:val="1"/>
      <ns0:numFmt ns0:val="decimal"/>
      <ns0:lvlText ns0:val="%1."/>
      <ns0:lvlJc ns0:val="left"/>
      <ns0:pPr>
        <ns0:ind ns0:left="840" ns0:hanging="360"/>
      </ns0:pPr>
      <ns0:rPr>
        <ns0:rFonts ns0:hint="default"/>
      </ns0:rPr>
    </ns0:lvl>
    <ns0:lvl ns0:ilvl="1" ns0:tentative="0">
      <ns0:start ns0:val="1"/>
      <ns0:numFmt ns0:val="lowerLetter"/>
      <ns0:lvlText ns0:val="%2)"/>
      <ns0:lvlJc ns0:val="left"/>
      <ns0:pPr>
        <ns0:ind ns0:left="1360" ns0:hanging="440"/>
      </ns0:pPr>
    </ns0:lvl>
    <ns0:lvl ns0:ilvl="2" ns0:tentative="0">
      <ns0:start ns0:val="1"/>
      <ns0:numFmt ns0:val="lowerRoman"/>
      <ns0:lvlText ns0:val="%3."/>
      <ns0:lvlJc ns0:val="right"/>
      <ns0:pPr>
        <ns0:ind ns0:left="1800" ns0:hanging="440"/>
      </ns0:pPr>
    </ns0:lvl>
    <ns0:lvl ns0:ilvl="3" ns0:tentative="0">
      <ns0:start ns0:val="1"/>
      <ns0:numFmt ns0:val="decimal"/>
      <ns0:lvlText ns0:val="%4."/>
      <ns0:lvlJc ns0:val="left"/>
      <ns0:pPr>
        <ns0:ind ns0:left="2240" ns0:hanging="440"/>
      </ns0:pPr>
    </ns0:lvl>
    <ns0:lvl ns0:ilvl="4" ns0:tentative="0">
      <ns0:start ns0:val="1"/>
      <ns0:numFmt ns0:val="lowerLetter"/>
      <ns0:lvlText ns0:val="%5)"/>
      <ns0:lvlJc ns0:val="left"/>
      <ns0:pPr>
        <ns0:ind ns0:left="2680" ns0:hanging="440"/>
      </ns0:pPr>
    </ns0:lvl>
    <ns0:lvl ns0:ilvl="5" ns0:tentative="0">
      <ns0:start ns0:val="1"/>
      <ns0:numFmt ns0:val="lowerRoman"/>
      <ns0:lvlText ns0:val="%6."/>
      <ns0:lvlJc ns0:val="right"/>
      <ns0:pPr>
        <ns0:ind ns0:left="3120" ns0:hanging="440"/>
      </ns0:pPr>
    </ns0:lvl>
    <ns0:lvl ns0:ilvl="6" ns0:tentative="0">
      <ns0:start ns0:val="1"/>
      <ns0:numFmt ns0:val="decimal"/>
      <ns0:lvlText ns0:val="%7."/>
      <ns0:lvlJc ns0:val="left"/>
      <ns0:pPr>
        <ns0:ind ns0:left="3560" ns0:hanging="440"/>
      </ns0:pPr>
    </ns0:lvl>
    <ns0:lvl ns0:ilvl="7" ns0:tentative="0">
      <ns0:start ns0:val="1"/>
      <ns0:numFmt ns0:val="lowerLetter"/>
      <ns0:lvlText ns0:val="%8)"/>
      <ns0:lvlJc ns0:val="left"/>
      <ns0:pPr>
        <ns0:ind ns0:left="4000" ns0:hanging="440"/>
      </ns0:pPr>
    </ns0:lvl>
    <ns0:lvl ns0:ilvl="8" ns0:tentative="0">
      <ns0:start ns0:val="1"/>
      <ns0:numFmt ns0:val="lowerRoman"/>
      <ns0:lvlText ns0:val="%9."/>
      <ns0:lvlJc ns0:val="right"/>
      <ns0:pPr>
        <ns0:ind ns0:left="4440" ns0:hanging="440"/>
      </ns0:p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ns1:Ignorable="w14">
  <ns0:zoom ns0:percent="90"/>
  <ns0:bordersDoNotSurroundHeader ns0:val="1"/>
  <ns0:bordersDoNotSurroundFooter ns0:val="1"/>
  <ns0:documentProtection ns0:enforcement="0"/>
  <ns0:defaultTabStop ns0:val="420"/>
  <ns0:drawingGridHorizontalSpacing ns0:val="140"/>
  <ns0:drawingGridVerticalSpacing ns0:val="381"/>
  <ns0:displayHorizontalDrawingGridEvery ns0:val="0"/>
  <ns0:characterSpacingControl ns0:val="compressPunctuation"/>
  <ns0:footnotePr>
    <ns0:footnote ns0:id="0"/>
    <ns0:footnote ns0:id="1"/>
  </ns0:footnotePr>
  <ns0:endnotePr>
    <ns0:endnote ns0:id="0"/>
    <ns0:endnote ns0:id="1"/>
  </ns0:endnotePr>
  <ns0:compat>
    <ns0:spaceForUL/>
    <ns0:balanceSingleByteDoubleByteWidth/>
    <ns0:doNotLeaveBackslashAlone/>
    <ns0:ulTrailSpace/>
    <ns0:doNotExpandShiftReturn/>
    <ns0:adjustLineHeightInTable/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</ns0:compat>
  <ns0:rsids>
    <ns0:rsidRoot ns0:val="0030317F"/>
    <ns0:rsid ns0:val="00004B42"/>
    <ns0:rsid ns0:val="00014B67"/>
    <ns0:rsid ns0:val="00020042"/>
    <ns0:rsid ns0:val="00020EBA"/>
    <ns0:rsid ns0:val="00021E75"/>
    <ns0:rsid ns0:val="0002331E"/>
    <ns0:rsid ns0:val="00052937"/>
    <ns0:rsid ns0:val="0006179D"/>
    <ns0:rsid ns0:val="000704CC"/>
    <ns0:rsid ns0:val="000811F5"/>
    <ns0:rsid ns0:val="00095072"/>
    <ns0:rsid ns0:val="000960F0"/>
    <ns0:rsid ns0:val="000B1D81"/>
    <ns0:rsid ns0:val="000B2A67"/>
    <ns0:rsid ns0:val="000C0B5A"/>
    <ns0:rsid ns0:val="000C38B7"/>
    <ns0:rsid ns0:val="000E084D"/>
    <ns0:rsid ns0:val="000E4D94"/>
    <ns0:rsid ns0:val="000E61B9"/>
    <ns0:rsid ns0:val="00101892"/>
    <ns0:rsid ns0:val="001077ED"/>
    <ns0:rsid ns0:val="00122A03"/>
    <ns0:rsid ns0:val="00130DCC"/>
    <ns0:rsid ns0:val="0013101D"/>
    <ns0:rsid ns0:val="001476C6"/>
    <ns0:rsid ns0:val="001640D8"/>
    <ns0:rsid ns0:val="0018756C"/>
    <ns0:rsid ns0:val="001A73DB"/>
    <ns0:rsid ns0:val="0020148B"/>
    <ns0:rsid ns0:val="00235738"/>
    <ns0:rsid ns0:val="00235FE7"/>
    <ns0:rsid ns0:val="00251AC1"/>
    <ns0:rsid ns0:val="002556AE"/>
    <ns0:rsid ns0:val="002657FE"/>
    <ns0:rsid ns0:val="00284FB7"/>
    <ns0:rsid ns0:val="002C0028"/>
    <ns0:rsid ns0:val="002E0989"/>
    <ns0:rsid ns0:val="002E732D"/>
    <ns0:rsid ns0:val="0030317F"/>
    <ns0:rsid ns0:val="00310051"/>
    <ns0:rsid ns0:val="0031034A"/>
    <ns0:rsid ns0:val="00311995"/>
    <ns0:rsid ns0:val="003168CF"/>
    <ns0:rsid ns0:val="003204C2"/>
    <ns0:rsid ns0:val="00337735"/>
    <ns0:rsid ns0:val="00341024"/>
    <ns0:rsid ns0:val="00356651"/>
    <ns0:rsid ns0:val="00384BA9"/>
    <ns0:rsid ns0:val="00394769"/>
    <ns0:rsid ns0:val="003A0CD0"/>
    <ns0:rsid ns0:val="003A3546"/>
    <ns0:rsid ns0:val="003B3328"/>
    <ns0:rsid ns0:val="003D73BD"/>
    <ns0:rsid ns0:val="003F5647"/>
    <ns0:rsid ns0:val="00402C20"/>
    <ns0:rsid ns0:val="004218F2"/>
    <ns0:rsid ns0:val="0044583E"/>
    <ns0:rsid ns0:val="0046066D"/>
    <ns0:rsid ns0:val="00460AF6"/>
    <ns0:rsid ns0:val="00471E54"/>
    <ns0:rsid ns0:val="004C7D05"/>
    <ns0:rsid ns0:val="004C7FA9"/>
    <ns0:rsid ns0:val="004E5082"/>
    <ns0:rsid ns0:val="004F4EB3"/>
    <ns0:rsid ns0:val="00507ABF"/>
    <ns0:rsid ns0:val="005170F2"/>
    <ns0:rsid ns0:val="00533023"/>
    <ns0:rsid ns0:val="005350BC"/>
    <ns0:rsid ns0:val="00553033"/>
    <ns0:rsid ns0:val="00582AA3"/>
    <ns0:rsid ns0:val="00583E50"/>
    <ns0:rsid ns0:val="005B727D"/>
    <ns0:rsid ns0:val="005B7ADE"/>
    <ns0:rsid ns0:val="005D2983"/>
    <ns0:rsid ns0:val="005E025F"/>
    <ns0:rsid ns0:val="005F0E41"/>
    <ns0:rsid ns0:val="005F33FC"/>
    <ns0:rsid ns0:val="006002D0"/>
    <ns0:rsid ns0:val="006026B7"/>
    <ns0:rsid ns0:val="0061520D"/>
    <ns0:rsid ns0:val="006157F3"/>
    <ns0:rsid ns0:val="0065138B"/>
    <ns0:rsid ns0:val="00662641"/>
    <ns0:rsid ns0:val="006B619F"/>
    <ns0:rsid ns0:val="006C1B85"/>
    <ns0:rsid ns0:val="006C7F2B"/>
    <ns0:rsid ns0:val="006F2FAB"/>
    <ns0:rsid ns0:val="00704B41"/>
    <ns0:rsid ns0:val="00713680"/>
    <ns0:rsid ns0:val="00725C43"/>
    <ns0:rsid ns0:val="00736D1C"/>
    <ns0:rsid ns0:val="0075740F"/>
    <ns0:rsid ns0:val="0076004E"/>
    <ns0:rsid ns0:val="00763B3F"/>
    <ns0:rsid ns0:val="00777B78"/>
    <ns0:rsid ns0:val="00780C83"/>
    <ns0:rsid ns0:val="00792D23"/>
    <ns0:rsid ns0:val="007E16B8"/>
    <ns0:rsid ns0:val="00806175"/>
    <ns0:rsid ns0:val="00814243"/>
    <ns0:rsid ns0:val="00816AC3"/>
    <ns0:rsid ns0:val="008241E1"/>
    <ns0:rsid ns0:val="00844E43"/>
    <ns0:rsid ns0:val="008455F7"/>
    <ns0:rsid ns0:val="00851458"/>
    <ns0:rsid ns0:val="00856989"/>
    <ns0:rsid ns0:val="00872AF9"/>
    <ns0:rsid ns0:val="00890B5F"/>
    <ns0:rsid ns0:val="008916FF"/>
    <ns0:rsid ns0:val="008C6FF8"/>
    <ns0:rsid ns0:val="008C7603"/>
    <ns0:rsid ns0:val="008F18FB"/>
    <ns0:rsid ns0:val="008F5AAA"/>
    <ns0:rsid ns0:val="009025BF"/>
    <ns0:rsid ns0:val="009218CD"/>
    <ns0:rsid ns0:val="00924287"/>
    <ns0:rsid ns0:val="0095455B"/>
    <ns0:rsid ns0:val="00973C48"/>
    <ns0:rsid ns0:val="00974809"/>
    <ns0:rsid ns0:val="009A37C6"/>
    <ns0:rsid ns0:val="009A7F68"/>
    <ns0:rsid ns0:val="009B70D4"/>
    <ns0:rsid ns0:val="009C5BCF"/>
    <ns0:rsid ns0:val="009D4BA5"/>
    <ns0:rsid ns0:val="009E346A"/>
    <ns0:rsid ns0:val="00A13D9C"/>
    <ns0:rsid ns0:val="00A471F3"/>
    <ns0:rsid ns0:val="00A5517A"/>
    <ns0:rsid ns0:val="00A719CF"/>
    <ns0:rsid ns0:val="00A72898"/>
    <ns0:rsid ns0:val="00AC0A4F"/>
    <ns0:rsid ns0:val="00AC1902"/>
    <ns0:rsid ns0:val="00AC38BE"/>
    <ns0:rsid ns0:val="00AD0155"/>
    <ns0:rsid ns0:val="00AE0360"/>
    <ns0:rsid ns0:val="00AE6666"/>
    <ns0:rsid ns0:val="00AF0160"/>
    <ns0:rsid ns0:val="00AF5C3A"/>
    <ns0:rsid ns0:val="00B173B6"/>
    <ns0:rsid ns0:val="00B54AA5"/>
    <ns0:rsid ns0:val="00B745D7"/>
    <ns0:rsid ns0:val="00B90EFD"/>
    <ns0:rsid ns0:val="00B935B3"/>
    <ns0:rsid ns0:val="00BB79DF"/>
    <ns0:rsid ns0:val="00BC4B7C"/>
    <ns0:rsid ns0:val="00BC79CE"/>
    <ns0:rsid ns0:val="00BD58AA"/>
    <ns0:rsid ns0:val="00BF4A7A"/>
    <ns0:rsid ns0:val="00C84ED7"/>
    <ns0:rsid ns0:val="00C9392E"/>
    <ns0:rsid ns0:val="00C96839"/>
    <ns0:rsid ns0:val="00C9778F"/>
    <ns0:rsid ns0:val="00CB72D6"/>
    <ns0:rsid ns0:val="00CC26F0"/>
    <ns0:rsid ns0:val="00CC4025"/>
    <ns0:rsid ns0:val="00D00E38"/>
    <ns0:rsid ns0:val="00D02CC4"/>
    <ns0:rsid ns0:val="00D50BD1"/>
    <ns0:rsid ns0:val="00D864C6"/>
    <ns0:rsid ns0:val="00D909AE"/>
    <ns0:rsid ns0:val="00D915F8"/>
    <ns0:rsid ns0:val="00DB1B55"/>
    <ns0:rsid ns0:val="00DC23A7"/>
    <ns0:rsid ns0:val="00DC4683"/>
    <ns0:rsid ns0:val="00DC5C8C"/>
    <ns0:rsid ns0:val="00DE2D1C"/>
    <ns0:rsid ns0:val="00DE50DD"/>
    <ns0:rsid ns0:val="00DF0F33"/>
    <ns0:rsid ns0:val="00E14824"/>
    <ns0:rsid ns0:val="00E16B1E"/>
    <ns0:rsid ns0:val="00E220B9"/>
    <ns0:rsid ns0:val="00E246A3"/>
    <ns0:rsid ns0:val="00E403C9"/>
    <ns0:rsid ns0:val="00E40F22"/>
    <ns0:rsid ns0:val="00E601DD"/>
    <ns0:rsid ns0:val="00E60A20"/>
    <ns0:rsid ns0:val="00E76CCA"/>
    <ns0:rsid ns0:val="00E854D5"/>
    <ns0:rsid ns0:val="00E955DB"/>
    <ns0:rsid ns0:val="00EA4F1D"/>
    <ns0:rsid ns0:val="00EC680E"/>
    <ns0:rsid ns0:val="00ED3A75"/>
    <ns0:rsid ns0:val="00ED5B92"/>
    <ns0:rsid ns0:val="00EF297C"/>
    <ns0:rsid ns0:val="00F161FD"/>
    <ns0:rsid ns0:val="00F602A4"/>
    <ns0:rsid ns0:val="00F73BD5"/>
    <ns0:rsid ns0:val="00F929C1"/>
    <ns0:rsid ns0:val="00FA3368"/>
    <ns0:rsid ns0:val="00FB0A6A"/>
    <ns0:rsid ns0:val="00FB5703"/>
    <ns0:rsid ns0:val="00FC191B"/>
    <ns0:rsid ns0:val="00FE0512"/>
    <ns0:rsid ns0:val="00FE2642"/>
    <ns0:rsid ns0:val="00FE6B13"/>
    <ns0:rsid ns0:val="00FE7EE2"/>
    <ns0:rsid ns0:val="00FF2C58"/>
    <ns0:rsid ns0:val="77BA018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IncludeSubdocsInStats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hAnsiTheme="minorHAnsi" ns0:eastAsiaTheme="minorEastAsia" ns0:cstheme="minorBidi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9" ns0:semiHidden="0" ns0:name="heading 1"/>
    <ns0:lsdException ns0:qFormat="1" ns0:uiPriority="9" ns0:name="heading 2"/>
    <ns0:lsdException ns0:qFormat="1" ns0:uiPriority="9" ns0:name="heading 3"/>
    <ns0:lsdException ns0:qFormat="1" ns0:uiPriority="9" ns0:name="heading 4"/>
    <ns0:lsdException ns0:qFormat="1" ns0:uiPriority="9" ns0:name="heading 5"/>
    <ns0:lsdException ns0:qFormat="1" ns0:uiPriority="9" ns0:name="heading 6"/>
    <ns0:lsdException ns0:qFormat="1" ns0:uiPriority="9" ns0:name="heading 7"/>
    <ns0:lsdException ns0:qFormat="1" ns0:uiPriority="9" ns0:name="heading 8"/>
    <ns0:lsdException ns0:qFormat="1" ns0:uiPriority="9" ns0:name="heading 9"/>
    <ns0:lsdException ns0:uiPriority="99" ns0:name="index 1"/>
    <ns0:lsdException ns0:uiPriority="99" ns0:name="index 2"/>
    <ns0:lsdException ns0:uiPriority="99" ns0:name="index 3"/>
    <ns0:lsdException ns0:uiPriority="99" ns0:name="index 4"/>
    <ns0:lsdException ns0:uiPriority="99" ns0:name="index 5"/>
    <ns0:lsdException ns0:uiPriority="99" ns0:name="index 6"/>
    <ns0:lsdException ns0:uiPriority="99" ns0:name="index 7"/>
    <ns0:lsdException ns0:uiPriority="99" ns0:name="index 8"/>
    <ns0:lsdException ns0:uiPriority="99" ns0:name="index 9"/>
    <ns0:lsdException ns0:uiPriority="39" ns0:name="toc 1"/>
    <ns0:lsdException ns0:uiPriority="39" ns0:name="toc 2"/>
    <ns0:lsdException ns0:uiPriority="39" ns0:name="toc 3"/>
    <ns0:lsdException ns0:uiPriority="39" ns0:name="toc 4"/>
    <ns0:lsdException ns0:uiPriority="39" ns0:name="toc 5"/>
    <ns0:lsdException ns0:uiPriority="39" ns0:name="toc 6"/>
    <ns0:lsdException ns0:uiPriority="39" ns0:name="toc 7"/>
    <ns0:lsdException ns0:uiPriority="39" ns0:name="toc 8"/>
    <ns0:lsdException ns0:uiPriority="39" ns0:name="toc 9"/>
    <ns0:lsdException ns0:uiPriority="99" ns0:name="Normal Indent"/>
    <ns0:lsdException ns0:uiPriority="99" ns0:name="footnote text"/>
    <ns0:lsdException ns0:uiPriority="99" ns0:name="annotation text"/>
    <ns0:lsdException ns0:qFormat="1" ns0:uiPriority="99" ns0:semiHidden="0" ns0:name="header"/>
    <ns0:lsdException ns0:qFormat="1" ns0:uiPriority="99" ns0:semiHidden="0" ns0:name="footer"/>
    <ns0:lsdException ns0:uiPriority="99" ns0:name="index heading"/>
    <ns0:lsdException ns0:qFormat="1" ns0:uiPriority="35" ns0:name="caption"/>
    <ns0:lsdException ns0:uiPriority="99" ns0:name="table of figures"/>
    <ns0:lsdException ns0:uiPriority="99" ns0:name="envelope address"/>
    <ns0:lsdException ns0:uiPriority="99" ns0:name="envelope return"/>
    <ns0:lsdException ns0:uiPriority="99" ns0:name="footnote reference"/>
    <ns0:lsdException ns0:uiPriority="99" ns0:name="annotation reference"/>
    <ns0:lsdException ns0:uiPriority="99" ns0:name="line number"/>
    <ns0:lsdException ns0:uiPriority="99" ns0:name="page number"/>
    <ns0:lsdException ns0:uiPriority="99" ns0:name="endnote reference"/>
    <ns0:lsdException ns0:uiPriority="99" ns0:name="endnote text"/>
    <ns0:lsdException ns0:uiPriority="99" ns0:name="table of authorities"/>
    <ns0:lsdException ns0:uiPriority="99" ns0:name="macro"/>
    <ns0:lsdException ns0:uiPriority="99" ns0:name="toa heading"/>
    <ns0:lsdException ns0:uiPriority="99" ns0:name="List"/>
    <ns0:lsdException ns0:uiPriority="99" ns0:name="List Bullet"/>
    <ns0:lsdException ns0:uiPriority="99" ns0:name="List Number"/>
    <ns0:lsdException ns0:uiPriority="99" ns0:name="List 2"/>
    <ns0:lsdException ns0:uiPriority="99" ns0:name="List 3"/>
    <ns0:lsdException ns0:uiPriority="99" ns0:name="List 4"/>
    <ns0:lsdException ns0:uiPriority="99" ns0:name="List 5"/>
    <ns0:lsdException ns0:uiPriority="99" ns0:name="List Bullet 2"/>
    <ns0:lsdException ns0:uiPriority="99" ns0:name="List Bullet 3"/>
    <ns0:lsdException ns0:uiPriority="99" ns0:name="List Bullet 4"/>
    <ns0:lsdException ns0:uiPriority="99" ns0:name="List Bullet 5"/>
    <ns0:lsdException ns0:uiPriority="99" ns0:name="List Number 2"/>
    <ns0:lsdException ns0:uiPriority="99" ns0:name="List Number 3"/>
    <ns0:lsdException ns0:uiPriority="99" ns0:name="List Number 4"/>
    <ns0:lsdException ns0:uiPriority="99" ns0:name="List Number 5"/>
    <ns0:lsdException ns0:qFormat="1" ns0:unhideWhenUsed="0" ns0:uiPriority="10" ns0:semiHidden="0" ns0:name="Title"/>
    <ns0:lsdException ns0:uiPriority="99" ns0:name="Closing"/>
    <ns0:lsdException ns0:uiPriority="99" ns0:name="Signature"/>
    <ns0:lsdException ns0:uiPriority="1" ns0:name="Default Paragraph Font"/>
    <ns0:lsdException ns0:uiPriority="99" ns0:name="Body Text"/>
    <ns0:lsdException ns0:uiPriority="99" ns0:name="Body Text Indent"/>
    <ns0:lsdException ns0:uiPriority="99" ns0:name="List Continue"/>
    <ns0:lsdException ns0:uiPriority="99" ns0:name="List Continue 2"/>
    <ns0:lsdException ns0:uiPriority="99" ns0:name="List Continue 3"/>
    <ns0:lsdException ns0:uiPriority="99" ns0:name="List Continue 4"/>
    <ns0:lsdException ns0:uiPriority="99" ns0:name="List Continue 5"/>
    <ns0:lsdException ns0:uiPriority="99" ns0:name="Message Header"/>
    <ns0:lsdException ns0:qFormat="1" ns0:unhideWhenUsed="0" ns0:uiPriority="11" ns0:semiHidden="0" ns0:name="Subtitle"/>
    <ns0:lsdException ns0:uiPriority="99" ns0:name="Salutation"/>
    <ns0:lsdException ns0:uiPriority="99" ns0:name="Date"/>
    <ns0:lsdException ns0:uiPriority="99" ns0:name="Body Text First Indent"/>
    <ns0:lsdException ns0:uiPriority="99" ns0:name="Body Text First Indent 2"/>
    <ns0:lsdException ns0:uiPriority="99" ns0:name="Note Heading"/>
    <ns0:lsdException ns0:uiPriority="99" ns0:name="Body Text 2"/>
    <ns0:lsdException ns0:uiPriority="99" ns0:name="Body Text 3"/>
    <ns0:lsdException ns0:uiPriority="99" ns0:name="Body Text Indent 2"/>
    <ns0:lsdException ns0:uiPriority="99" ns0:name="Body Text Indent 3"/>
    <ns0:lsdException ns0:uiPriority="99" ns0:name="Block Text"/>
    <ns0:lsdException ns0:uiPriority="99" ns0:name="Hyperlink"/>
    <ns0:lsdException ns0:uiPriority="99" ns0:name="FollowedHyperlink"/>
    <ns0:lsdException ns0:qFormat="1" ns0:unhideWhenUsed="0" ns0:uiPriority="22" ns0:semiHidden="0" ns0:name="Strong"/>
    <ns0:lsdException ns0:qFormat="1" ns0:unhideWhenUsed="0" ns0:uiPriority="20" ns0:semiHidden="0" ns0:name="Emphasis"/>
    <ns0:lsdException ns0:uiPriority="99" ns0:name="Document Map"/>
    <ns0:lsdException ns0:uiPriority="99" ns0:name="Plain Text"/>
    <ns0:lsdException ns0:uiPriority="99" ns0:name="E-mail Signature"/>
    <ns0:lsdException ns0:uiPriority="99" ns0:name="Normal (Web)"/>
    <ns0:lsdException ns0:uiPriority="99" ns0:name="HTML Acronym"/>
    <ns0:lsdException ns0:uiPriority="99" ns0:name="HTML Address"/>
    <ns0:lsdException ns0:uiPriority="99" ns0:name="HTML Cite"/>
    <ns0:lsdException ns0:uiPriority="99" ns0:name="HTML Code"/>
    <ns0:lsdException ns0:uiPriority="99" ns0:name="HTML Definition"/>
    <ns0:lsdException ns0:uiPriority="99" ns0:name="HTML Keyboard"/>
    <ns0:lsdException ns0:uiPriority="99" ns0:name="HTML Preformatted"/>
    <ns0:lsdException ns0:uiPriority="99" ns0:name="HTML Sample"/>
    <ns0:lsdException ns0:uiPriority="99" ns0:name="HTML Typewriter"/>
    <ns0:lsdException ns0:uiPriority="99" ns0:name="HTML Variable"/>
    <ns0:lsdException ns0:uiPriority="99" ns0:name="Normal Table"/>
    <ns0:lsdException ns0:uiPriority="99" ns0:name="annotation subject"/>
    <ns0:lsdException ns0:uiPriority="99" ns0:name="Table Simple 1"/>
    <ns0:lsdException ns0:uiPriority="99" ns0:name="Table Simple 2"/>
    <ns0:lsdException ns0:uiPriority="99" ns0:name="Table Simple 3"/>
    <ns0:lsdException ns0:uiPriority="99" ns0:name="Table Classic 1"/>
    <ns0:lsdException ns0:uiPriority="99" ns0:name="Table Classic 2"/>
    <ns0:lsdException ns0:uiPriority="99" ns0:name="Table Classic 3"/>
    <ns0:lsdException ns0:uiPriority="99" ns0:name="Table Classic 4"/>
    <ns0:lsdException ns0:uiPriority="99" ns0:name="Table Colorful 1"/>
    <ns0:lsdException ns0:uiPriority="99" ns0:name="Table Colorful 2"/>
    <ns0:lsdException ns0:uiPriority="99" ns0:name="Table Colorful 3"/>
    <ns0:lsdException ns0:uiPriority="99" ns0:name="Table Columns 1"/>
    <ns0:lsdException ns0:uiPriority="99" ns0:name="Table Columns 2"/>
    <ns0:lsdException ns0:uiPriority="99" ns0:name="Table Columns 3"/>
    <ns0:lsdException ns0:uiPriority="99" ns0:name="Table Columns 4"/>
    <ns0:lsdException ns0:uiPriority="99" ns0:name="Table Columns 5"/>
    <ns0:lsdException ns0:uiPriority="99" ns0:name="Table Grid 1"/>
    <ns0:lsdException ns0:uiPriority="99" ns0:name="Table Grid 2"/>
    <ns0:lsdException ns0:uiPriority="99" ns0:name="Table Grid 3"/>
    <ns0:lsdException ns0:uiPriority="99" ns0:name="Table Grid 4"/>
    <ns0:lsdException ns0:uiPriority="99" ns0:name="Table Grid 5"/>
    <ns0:lsdException ns0:uiPriority="99" ns0:name="Table Grid 6"/>
    <ns0:lsdException ns0:uiPriority="99" ns0:name="Table Grid 7"/>
    <ns0:lsdException ns0:uiPriority="99" ns0:name="Table Grid 8"/>
    <ns0:lsdException ns0:uiPriority="99" ns0:name="Table List 1"/>
    <ns0:lsdException ns0:uiPriority="99" ns0:name="Table List 2"/>
    <ns0:lsdException ns0:uiPriority="99" ns0:name="Table List 3"/>
    <ns0:lsdException ns0:uiPriority="99" ns0:name="Table List 4"/>
    <ns0:lsdException ns0:uiPriority="99" ns0:name="Table List 5"/>
    <ns0:lsdException ns0:uiPriority="99" ns0:name="Table List 6"/>
    <ns0:lsdException ns0:uiPriority="99" ns0:name="Table List 7"/>
    <ns0:lsdException ns0:uiPriority="99" ns0:name="Table List 8"/>
    <ns0:lsdException ns0:uiPriority="99" ns0:name="Table 3D effects 1"/>
    <ns0:lsdException ns0:uiPriority="99" ns0:name="Table 3D effects 2"/>
    <ns0:lsdException ns0:uiPriority="99" ns0:name="Table 3D effects 3"/>
    <ns0:lsdException ns0:uiPriority="99" ns0:name="Table Contemporary"/>
    <ns0:lsdException ns0:uiPriority="99" ns0:name="Table Elegant"/>
    <ns0:lsdException ns0:uiPriority="99" ns0:name="Table Professional"/>
    <ns0:lsdException ns0:uiPriority="99" ns0:name="Table Subtle 1"/>
    <ns0:lsdException ns0:uiPriority="99" ns0:name="Table Subtle 2"/>
    <ns0:lsdException ns0:uiPriority="99" ns0:name="Table Web 1"/>
    <ns0:lsdException ns0:uiPriority="99" ns0:name="Table Web 2"/>
    <ns0:lsdException ns0:uiPriority="99" ns0:name="Table Web 3"/>
    <ns0:lsdException ns0:uiPriority="99" ns0:name="Balloon Text"/>
    <ns0:lsdException ns0:unhideWhenUsed="0" ns0:uiPriority="39" ns0:semiHidden="0" ns0:name="Table Grid"/>
    <ns0:lsdException ns0:uiPriority="99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qFormat="1" ns0:unhideWhenUsed="0" ns0:uiPriority="34" ns0:semiHidden="0" ns0:name="List Paragraph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500" ns0:lineRule="exact"/>
      <ns0:ind ns0:firstLine="200" ns0:firstLineChars="200"/>
      <ns0:jc ns0:val="both"/>
    </ns0:pPr>
    <ns0:rPr>
      <ns0:rFonts ns0:ascii="Arial" ns0:hAnsi="Arial" ns0:eastAsia="FangSong" ns0:cstheme="minorBidi"/>
      <ns0:kern ns0:val="2"/>
      <ns0:sz ns0:val="28"/>
      <ns0:szCs ns0:val="21"/>
      <ns0:lang ns0:val="en-US" ns0:eastAsia="zh-CN" ns0:bidi="ar-SA"/>
    </ns0:rPr>
  </ns0:style>
  <ns0:style ns0:type="character" ns0:default="1" ns0:styleId="8">
    <ns0:name ns0:val="Default Paragraph Font"/>
    <ns0:semiHidden/>
    <ns0:unhideWhenUsed/>
    <ns0:uiPriority ns0:val="1"/>
  </ns0:style>
  <ns0:style ns0:type="table" ns0:default="1" ns0:styleId="6">
    <ns0:name ns0:val="Normal Table"/>
    <ns0:semiHidden/>
    <ns0:unhideWhenUsed/>
    <ns0:uiPriority ns0:val="99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2">
    <ns0:name ns0:val="Balloon Text"/>
    <ns0:basedOn ns0:val="1"/>
    <ns0:link ns0:val="12"/>
    <ns0:semiHidden/>
    <ns0:unhideWhenUsed/>
    <ns0:uiPriority ns0:val="99"/>
    <ns0:pPr>
      <ns0:spacing ns0:line="240" ns0:lineRule="auto"/>
    </ns0:pPr>
    <ns0:rPr>
      <ns0:sz ns0:val="18"/>
      <ns0:szCs ns0:val="18"/>
    </ns0:rPr>
  </ns0:style>
  <ns0:style ns0:type="paragraph" ns0:styleId="3">
    <ns0:name ns0:val="footer"/>
    <ns0:link ns0:val="10"/>
    <ns0:unhideWhenUsed/>
    <ns0:qFormat/>
    <ns0:uiPriority ns0:val="99"/>
    <ns0:pPr>
      <ns0:tabs>
        <ns0:tab ns0:val="center" ns0:pos="4153"/>
        <ns0:tab ns0:val="right" ns0:pos="8306"/>
      </ns0:tabs>
      <ns0:snapToGrid ns0:val="0"/>
    </ns0:pPr>
    <ns0:rPr>
      <ns0:rFonts ns0:ascii="Arial" ns0:hAnsi="Arial" ns0:eastAsia="SimSun" ns0:cstheme="minorBidi"/>
      <ns0:kern ns0:val="2"/>
      <ns0:sz ns0:val="14"/>
      <ns0:szCs ns0:val="18"/>
      <ns0:lang ns0:val="en-US" ns0:eastAsia="zh-CN" ns0:bidi="ar-SA"/>
    </ns0:rPr>
  </ns0:style>
  <ns0:style ns0:type="paragraph" ns0:styleId="4">
    <ns0:name ns0:val="header"/>
    <ns0:link ns0:val="9"/>
    <ns0:unhideWhenUsed/>
    <ns0:qFormat/>
    <ns0:uiPriority ns0:val="99"/>
    <ns0:pPr>
      <ns0:tabs>
        <ns0:tab ns0:val="center" ns0:pos="4153"/>
        <ns0:tab ns0:val="right" ns0:pos="8306"/>
      </ns0:tabs>
      <ns0:snapToGrid ns0:val="0"/>
      <ns0:jc ns0:val="right"/>
    </ns0:pPr>
    <ns0:rPr>
      <ns0:rFonts ns0:ascii="Arial" ns0:hAnsi="Arial" ns0:eastAsia="SimSun" ns0:cstheme="minorBidi"/>
      <ns0:kern ns0:val="2"/>
      <ns0:sz ns0:val="14"/>
      <ns0:szCs ns0:val="18"/>
      <ns0:lang ns0:val="en-US" ns0:eastAsia="zh-CN" ns0:bidi="ar-SA"/>
    </ns0:rPr>
  </ns0:style>
  <ns0:style ns0:type="paragraph" ns0:styleId="5">
    <ns0:name ns0:val="Title"/>
    <ns0:next ns0:val="1"/>
    <ns0:link ns0:val="11"/>
    <ns0:qFormat/>
    <ns0:uiPriority ns0:val="10"/>
    <ns0:pPr>
      <ns0:spacing ns0:before="360" ns0:after="360" ns0:line="360" ns0:lineRule="auto"/>
      <ns0:jc ns0:val="center"/>
      <ns0:outlineLvl ns0:val="0"/>
    </ns0:pPr>
    <ns0:rPr>
      <ns0:rFonts ns0:ascii="Arial" ns0:hAnsi="Arial" ns0:eastAsia="STZhongsong" ns0:cstheme="majorBidi"/>
      <ns0:b/>
      <ns0:bCs/>
      <ns0:kern ns0:val="2"/>
      <ns0:sz ns0:val="36"/>
      <ns0:szCs ns0:val="32"/>
      <ns0:lang ns0:val="en-US" ns0:eastAsia="zh-CN" ns0:bidi="ar-SA"/>
    </ns0:rPr>
  </ns0:style>
  <ns0:style ns0:type="table" ns0:styleId="7">
    <ns0:name ns0:val="Table Grid"/>
    <ns0:basedOn ns0:val="6"/>
    <ns0:uiPriority ns0:val="39"/>
    <ns0:tblPr>
      <ns0:tblBorders>
        <ns0:top ns0:val="single" ns0:color="auto" ns0:sz="4" ns0:space="0"/>
        <ns0:left ns0:val="single" ns0:color="auto" ns0:sz="4" ns0:space="0"/>
        <ns0:bottom ns0:val="single" ns0:color="auto" ns0:sz="4" ns0:space="0"/>
        <ns0:right ns0:val="single" ns0:color="auto" ns0:sz="4" ns0:space="0"/>
        <ns0:insideH ns0:val="single" ns0:color="auto" ns0:sz="4" ns0:space="0"/>
        <ns0:insideV ns0:val="single" ns0:color="auto" ns0:sz="4" ns0:space="0"/>
      </ns0:tblBorders>
    </ns0:tblPr>
  </ns0:style>
  <ns0:style ns0:type="character" ns0:customStyle="1" ns0:styleId="9">
    <ns0:name ns0:val="页眉 字符"/>
    <ns0:basedOn ns0:val="8"/>
    <ns0:link ns0:val="4"/>
    <ns0:qFormat/>
    <ns0:uiPriority ns0:val="99"/>
    <ns0:rPr>
      <ns0:rFonts ns0:ascii="Arial" ns0:hAnsi="Arial" ns0:eastAsia="SimSun"/>
      <ns0:sz ns0:val="14"/>
      <ns0:szCs ns0:val="18"/>
    </ns0:rPr>
  </ns0:style>
  <ns0:style ns0:type="character" ns0:customStyle="1" ns0:styleId="10">
    <ns0:name ns0:val="页脚 字符"/>
    <ns0:basedOn ns0:val="8"/>
    <ns0:link ns0:val="3"/>
    <ns0:uiPriority ns0:val="99"/>
    <ns0:rPr>
      <ns0:rFonts ns0:ascii="Arial" ns0:hAnsi="Arial" ns0:eastAsia="SimSun"/>
      <ns0:sz ns0:val="14"/>
      <ns0:szCs ns0:val="18"/>
    </ns0:rPr>
  </ns0:style>
  <ns0:style ns0:type="character" ns0:customStyle="1" ns0:styleId="11">
    <ns0:name ns0:val="标题 字符"/>
    <ns0:basedOn ns0:val="8"/>
    <ns0:link ns0:val="5"/>
    <ns0:uiPriority ns0:val="10"/>
    <ns0:rPr>
      <ns0:rFonts ns0:ascii="Arial" ns0:hAnsi="Arial" ns0:eastAsia="STZhongsong" ns0:cstheme="majorBidi"/>
      <ns0:b/>
      <ns0:bCs/>
      <ns0:sz ns0:val="36"/>
      <ns0:szCs ns0:val="32"/>
    </ns0:rPr>
  </ns0:style>
  <ns0:style ns0:type="character" ns0:customStyle="1" ns0:styleId="12">
    <ns0:name ns0:val="批注框文本 字符"/>
    <ns0:basedOn ns0:val="8"/>
    <ns0:link ns0:val="2"/>
    <ns0:semiHidden/>
    <ns0:uiPriority ns0:val="99"/>
    <ns0:rPr>
      <ns0:rFonts ns0:ascii="Arial" ns0:hAnsi="Arial" ns0:eastAsia="FangSong"/>
      <ns0:sz ns0:val="18"/>
      <ns0:szCs ns0:val="18"/>
    </ns0:rPr>
  </ns0:style>
  <ns0:style ns0:type="paragraph" ns0:styleId="13">
    <ns0:name ns0:val="List Paragraph"/>
    <ns0:basedOn ns0:val="1"/>
    <ns0:qFormat/>
    <ns0:uiPriority ns0:val="34"/>
    <ns0:pPr>
      <ns0:ind ns0:firstLine="420"/>
    </ns0:pPr>
  </ns0:style>
  <ns0:style ns0:type="character" ns0:customStyle="1" ns0:styleId="14">
    <ns0:name ns0:val="contentpasted0"/>
    <ns0:basedOn ns0:val="8"/>
    <ns0:uiPriority ns0:val="0"/>
  </ns0:style>
</ns0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?>
<ns0:Relationships xmlns:ns0="http://schemas.openxmlformats.org/package/2006/relationships" />
</file>

<file path=word/theme/theme1.xml><?xml version="1.0" encoding="utf-8"?>
<ns0:theme xmlns:ns0="http://schemas.openxmlformats.org/drawingml/2006/main" name="Office 主题​​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SimSun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SimSun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A10A7C-A490-40E8-B6A8-23B70A3A14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信头纸模版（20250603更新版）</Template>
  <Pages>2</Pages>
  <Words>249</Words>
  <Characters>279</Characters>
  <Lines>2</Lines>
  <Paragraphs>1</Paragraphs>
  <TotalTime>0</TotalTime>
  <ScaleCrop>false</ScaleCrop>
  <LinksUpToDate>false</LinksUpToDate>
  <CharactersWithSpaces>279</CharactersWithSpaces>
  <Application>WPS Office_12.1.0.21915_F1E327BC-269C-435d-A152-05C5408002CA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2025-07-10T01:21:00Z</ns1:created>
  <dc:creator>Dentons</dc:creator>
  <ns0:lastModifiedBy>lawyer</ns0:lastModifiedBy>
  <ns0:lastPrinted>2023-08-05T10:57:00Z</ns0:lastPrinted>
  <ns1:modified xsi:type="dcterms:W3CDTF">2025-07-10T06:37:05Z</ns1:modified>
  <ns0:revision>1</ns0:revision>
</ns0:coreProperties>
</file>

<file path=docProps/custom.xml><?xml version="1.0" encoding="utf-8"?>
<ns0:Properties xmlns:ns0="http://schemas.openxmlformats.org/officeDocument/2006/custom-properties"/>
</file>